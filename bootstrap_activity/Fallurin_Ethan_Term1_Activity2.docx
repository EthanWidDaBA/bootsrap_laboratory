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ackground w:color="C0BABA" w:themeColor="accent6" w:themeTint="99"/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1B2ABD" w:rsidTr="1C1434A1" w14:paraId="64ABABC5" w14:textId="77777777">
        <w:trPr>
          <w:trHeight w:val="4013"/>
        </w:trPr>
        <w:tc>
          <w:tcPr>
            <w:tcW w:w="3600" w:type="dxa"/>
            <w:tcMar/>
            <w:vAlign w:val="bottom"/>
          </w:tcPr>
          <w:p w:rsidR="001B2ABD" w:rsidP="1C1434A1" w:rsidRDefault="001A044D" w14:paraId="597E02F2" w14:textId="46B0B341">
            <w:pPr>
              <w:pStyle w:val="Normal"/>
              <w:tabs>
                <w:tab w:val="left" w:pos="990"/>
              </w:tabs>
              <w:jc w:val="center"/>
            </w:pPr>
            <w:r w:rsidR="66E18856">
              <w:drawing>
                <wp:inline wp14:editId="33C8571E" wp14:anchorId="26C0AD1F">
                  <wp:extent cx="1692275" cy="1828800"/>
                  <wp:effectExtent l="152400" t="152400" r="155575" b="152400"/>
                  <wp:docPr id="2038499722" name="Picture 1" descr="No description available.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/>
                          <pic:cNvPicPr/>
                        </pic:nvPicPr>
                        <pic:blipFill>
                          <a:blip r:embed="R27ce1e5bfb264280">
                            <a:extLst xmlns:a="http://schemas.openxmlformats.org/drawingml/2006/main"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190" t="41460" r="23038" b="14230"/>
                          <a:stretch>
                            <a:fillRect/>
                          </a:stretch>
                        </pic:blipFill>
                        <pic:spPr xmlns:pic="http://schemas.openxmlformats.org/drawingml/2006/picture" bwMode="auto">
                          <a:xfrm xmlns:a="http://schemas.openxmlformats.org/drawingml/2006/main" rot="0" flipH="0" flipV="0">
                            <a:off x="0" y="0"/>
                            <a:ext cx="1692275" cy="1828800"/>
                          </a:xfrm>
                          <a:prstGeom xmlns:a="http://schemas.openxmlformats.org/drawingml/2006/main" prst="rect">
                            <a:avLst/>
                          </a:prstGeom>
                          <a:ln xmlns:a="http://schemas.openxmlformats.org/drawingml/2006/main">
                            <a:noFill/>
                          </a:ln>
                          <a:effectLst xmlns:a="http://schemas.openxmlformats.org/drawingml/2006/main"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  <a:softEdge rad="38100"/>
                          </a:effectLst>
                          <a:extLst xmlns:a="http://schemas.openxmlformats.org/drawingml/2006/main"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  <w:tcMar/>
          </w:tcPr>
          <w:p w:rsidR="001B2ABD" w:rsidP="000C45FF" w:rsidRDefault="001B2ABD" w14:paraId="5243D25C" w14:textId="5CAC316B">
            <w:pPr>
              <w:tabs>
                <w:tab w:val="left" w:pos="990"/>
              </w:tabs>
            </w:pPr>
          </w:p>
        </w:tc>
        <w:tc>
          <w:tcPr>
            <w:tcW w:w="6470" w:type="dxa"/>
            <w:tcMar/>
            <w:vAlign w:val="bottom"/>
          </w:tcPr>
          <w:p w:rsidRPr="001A044D" w:rsidR="001B2ABD" w:rsidP="004D7C39" w:rsidRDefault="00E53FA2" w14:paraId="0EE9E21A" w14:textId="1B12F8B1">
            <w:pPr>
              <w:pStyle w:val="Title"/>
              <w:ind w:left="240"/>
              <w:rPr>
                <w:color w:val="59473F" w:themeColor="text2" w:themeShade="BF"/>
              </w:rPr>
            </w:pPr>
            <w:r w:rsidRPr="311CB0DB">
              <w:rPr>
                <w:color w:val="59473F" w:themeColor="text2" w:themeShade="BF"/>
              </w:rPr>
              <w:t>Ethan David C.</w:t>
            </w:r>
            <w:bookmarkStart w:name="_GoBack" w:id="0"/>
            <w:bookmarkEnd w:id="0"/>
            <w:r w:rsidRPr="311CB0DB">
              <w:rPr>
                <w:color w:val="59473F" w:themeColor="text2" w:themeShade="BF"/>
              </w:rPr>
              <w:t xml:space="preserve"> Fallurin</w:t>
            </w:r>
          </w:p>
          <w:p w:rsidRPr="00B70F95" w:rsidR="001B2ABD" w:rsidP="001B2ABD" w:rsidRDefault="001B2ABD" w14:paraId="3D93A848" w14:textId="14EA14F9">
            <w:pPr>
              <w:pStyle w:val="Subtitle"/>
              <w:rPr>
                <w:sz w:val="22"/>
                <w:szCs w:val="20"/>
              </w:rPr>
            </w:pPr>
          </w:p>
        </w:tc>
      </w:tr>
      <w:tr w:rsidR="001B2ABD" w:rsidTr="1C1434A1" w14:paraId="58FBB60F" w14:textId="77777777">
        <w:tc>
          <w:tcPr>
            <w:tcW w:w="3600" w:type="dxa"/>
            <w:tcMar/>
          </w:tcPr>
          <w:p w:rsidR="00036450" w:rsidP="00036450" w:rsidRDefault="00036450" w14:paraId="6FB8AB5B" w14:textId="77777777"/>
          <w:sdt>
            <w:sdtPr>
              <w:id w:val="-1954003311"/>
              <w:placeholder>
                <w:docPart w:val="77EEBB4F8F684DA0A112E93CC48AD03E"/>
              </w:placeholder>
              <w:temporary/>
              <w:showingPlcHdr/>
              <w15:appearance w15:val="hidden"/>
            </w:sdtPr>
            <w:sdtEndPr/>
            <w:sdtContent>
              <w:p w:rsidRPr="00CB0055" w:rsidR="00036450" w:rsidP="004D7C39" w:rsidRDefault="00CB0055" w14:paraId="1A92C3B0" w14:textId="77777777">
                <w:pPr>
                  <w:pStyle w:val="Heading3"/>
                  <w:ind w:left="330"/>
                </w:pPr>
                <w:r w:rsidRPr="00D53BD3">
                  <w:rPr>
                    <w:rFonts w:ascii="Times New Roman" w:hAnsi="Times New Roman" w:cs="Times New Roman"/>
                  </w:rPr>
                  <w:t>Contact</w:t>
                </w:r>
              </w:p>
            </w:sdtContent>
          </w:sdt>
          <w:sdt>
            <w:sdtPr>
              <w:id w:val="1111563247"/>
              <w:placeholder>
                <w:docPart w:val="9F555224E728494FA2F0D2826E8804E5"/>
              </w:placeholder>
              <w:temporary/>
              <w:showingPlcHdr/>
              <w15:appearance w15:val="hidden"/>
            </w:sdtPr>
            <w:sdtEndPr/>
            <w:sdtContent>
              <w:p w:rsidR="004D3011" w:rsidP="004D7C39" w:rsidRDefault="004D3011" w14:paraId="0B69F3B5" w14:textId="77777777">
                <w:pPr>
                  <w:ind w:left="330"/>
                </w:pPr>
                <w:r w:rsidRPr="004D3011">
                  <w:t>PHONE:</w:t>
                </w:r>
              </w:p>
            </w:sdtContent>
          </w:sdt>
          <w:p w:rsidR="004D3011" w:rsidP="004D7C39" w:rsidRDefault="00B70F95" w14:paraId="7AB72624" w14:textId="5F7D6871">
            <w:pPr>
              <w:ind w:left="330"/>
            </w:pPr>
            <w:r>
              <w:t>0</w:t>
            </w:r>
            <w:r w:rsidR="005B7299">
              <w:t>99</w:t>
            </w:r>
            <w:r>
              <w:t>9</w:t>
            </w:r>
            <w:r w:rsidR="005B7299">
              <w:t>-999-999</w:t>
            </w:r>
            <w:r>
              <w:t>9</w:t>
            </w:r>
          </w:p>
          <w:p w:rsidRPr="004D3011" w:rsidR="004D3011" w:rsidP="004D7C39" w:rsidRDefault="004D3011" w14:paraId="5F3F268B" w14:textId="77777777">
            <w:pPr>
              <w:ind w:left="330"/>
            </w:pPr>
          </w:p>
          <w:sdt>
            <w:sdtPr>
              <w:id w:val="67859272"/>
              <w:placeholder>
                <w:docPart w:val="C8B83A463C7541D3AB0FF95D2383D0AC"/>
              </w:placeholder>
              <w:temporary/>
              <w:showingPlcHdr/>
              <w15:appearance w15:val="hidden"/>
            </w:sdtPr>
            <w:sdtEndPr/>
            <w:sdtContent>
              <w:p w:rsidR="004D3011" w:rsidP="004D7C39" w:rsidRDefault="004D3011" w14:paraId="14B678E4" w14:textId="77777777">
                <w:pPr>
                  <w:ind w:left="330"/>
                </w:pPr>
                <w:r w:rsidRPr="004D3011">
                  <w:t>WEBSITE:</w:t>
                </w:r>
              </w:p>
            </w:sdtContent>
          </w:sdt>
          <w:p w:rsidR="004D3011" w:rsidP="004D7C39" w:rsidRDefault="00B70F95" w14:paraId="374886DD" w14:textId="45497A6A">
            <w:pPr>
              <w:ind w:left="330"/>
            </w:pPr>
            <w:r>
              <w:t>www.Fallurin.com.ph</w:t>
            </w:r>
          </w:p>
          <w:p w:rsidR="004D3011" w:rsidP="004D7C39" w:rsidRDefault="004D3011" w14:paraId="746AA36D" w14:textId="77777777">
            <w:pPr>
              <w:ind w:left="330"/>
            </w:pPr>
          </w:p>
          <w:sdt>
            <w:sdtPr>
              <w:id w:val="-240260293"/>
              <w:placeholder>
                <w:docPart w:val="D34F69435F6E47B4A58E80E7DF1F8874"/>
              </w:placeholder>
              <w:temporary/>
              <w:showingPlcHdr/>
              <w15:appearance w15:val="hidden"/>
            </w:sdtPr>
            <w:sdtEndPr/>
            <w:sdtContent>
              <w:p w:rsidR="004D3011" w:rsidP="004D7C39" w:rsidRDefault="004D3011" w14:paraId="3A0C6FF4" w14:textId="77777777">
                <w:pPr>
                  <w:ind w:left="330"/>
                </w:pPr>
                <w:r w:rsidRPr="004D3011">
                  <w:t>EMAIL:</w:t>
                </w:r>
              </w:p>
            </w:sdtContent>
          </w:sdt>
          <w:p w:rsidRPr="00E4381A" w:rsidR="00036450" w:rsidP="004D7C39" w:rsidRDefault="00D53BD3" w14:paraId="0A2FB817" w14:textId="5E75A307">
            <w:pPr>
              <w:ind w:left="330"/>
              <w:rPr>
                <w:rStyle w:val="Hyperlink"/>
              </w:rPr>
            </w:pPr>
            <w:r>
              <w:t>e</w:t>
            </w:r>
            <w:r w:rsidR="005B7299">
              <w:t>thandavid.fallurin@gmail.com</w:t>
            </w:r>
          </w:p>
          <w:sdt>
            <w:sdtPr>
              <w:id w:val="-1444214663"/>
              <w:placeholder>
                <w:docPart w:val="772E69C0B594460FB47C74C528E298E9"/>
              </w:placeholder>
              <w:temporary/>
              <w:showingPlcHdr/>
              <w15:appearance w15:val="hidden"/>
            </w:sdtPr>
            <w:sdtEndPr/>
            <w:sdtContent>
              <w:p w:rsidRPr="00CB0055" w:rsidR="004D3011" w:rsidP="004D7C39" w:rsidRDefault="00CB0055" w14:paraId="63B5F2AA" w14:textId="77777777">
                <w:pPr>
                  <w:pStyle w:val="Heading3"/>
                  <w:ind w:left="330"/>
                </w:pPr>
                <w:r w:rsidRPr="00D53BD3">
                  <w:rPr>
                    <w:rFonts w:ascii="Times New Roman" w:hAnsi="Times New Roman" w:cs="Times New Roman"/>
                  </w:rPr>
                  <w:t>Hobbies</w:t>
                </w:r>
              </w:p>
            </w:sdtContent>
          </w:sdt>
          <w:p w:rsidR="004D3011" w:rsidP="004D7C39" w:rsidRDefault="00B7726F" w14:paraId="562B5952" w14:textId="7E25471E">
            <w:pPr>
              <w:spacing w:line="360" w:lineRule="auto"/>
              <w:ind w:left="330"/>
            </w:pPr>
            <w:r>
              <w:t>Playing musical instruments</w:t>
            </w:r>
          </w:p>
          <w:p w:rsidR="004D3011" w:rsidP="004D7C39" w:rsidRDefault="00B7726F" w14:paraId="580E7867" w14:textId="65DF2BEA">
            <w:pPr>
              <w:spacing w:line="360" w:lineRule="auto"/>
              <w:ind w:left="330"/>
            </w:pPr>
            <w:r>
              <w:t>Playing sports</w:t>
            </w:r>
          </w:p>
          <w:p w:rsidR="004D3011" w:rsidP="004D7C39" w:rsidRDefault="00B7726F" w14:paraId="3E2DEA8C" w14:textId="79B71228">
            <w:pPr>
              <w:spacing w:line="360" w:lineRule="auto"/>
              <w:ind w:left="330"/>
            </w:pPr>
            <w:r>
              <w:t>Cooking</w:t>
            </w:r>
          </w:p>
          <w:p w:rsidRPr="004D3011" w:rsidR="004D3011" w:rsidP="004D7C39" w:rsidRDefault="00B7726F" w14:paraId="028BE29E" w14:textId="04D8CF38">
            <w:pPr>
              <w:spacing w:line="360" w:lineRule="auto"/>
              <w:ind w:left="330"/>
            </w:pPr>
            <w:r>
              <w:t>Sleeping</w:t>
            </w:r>
          </w:p>
        </w:tc>
        <w:tc>
          <w:tcPr>
            <w:tcW w:w="720" w:type="dxa"/>
            <w:tcMar/>
          </w:tcPr>
          <w:p w:rsidR="001B2ABD" w:rsidP="000C45FF" w:rsidRDefault="001B2ABD" w14:paraId="4B816E23" w14:textId="77777777">
            <w:pPr>
              <w:tabs>
                <w:tab w:val="left" w:pos="990"/>
              </w:tabs>
            </w:pPr>
          </w:p>
        </w:tc>
        <w:tc>
          <w:tcPr>
            <w:tcW w:w="6470" w:type="dxa"/>
            <w:tcMar/>
          </w:tcPr>
          <w:p w:rsidRPr="004D7C39" w:rsidR="00B70F95" w:rsidP="311CB0DB" w:rsidRDefault="00B70F95" w14:paraId="222C8539" w14:textId="0459F92C">
            <w:pPr>
              <w:pStyle w:val="Heading3"/>
              <w:rPr>
                <w:rFonts w:eastAsiaTheme="minorEastAsia" w:cstheme="minorBidi"/>
                <w:color w:val="355D7E" w:themeColor="accent1" w:themeShade="80"/>
                <w:sz w:val="18"/>
                <w:szCs w:val="18"/>
              </w:rPr>
            </w:pPr>
            <w:r w:rsidRPr="004D7C39">
              <w:rPr>
                <w:rFonts w:ascii="Times New Roman" w:hAnsi="Times New Roman" w:cs="Times New Roman"/>
                <w:color w:val="355D7E" w:themeColor="accent1" w:themeShade="80"/>
              </w:rPr>
              <w:t>Profile</w:t>
            </w:r>
          </w:p>
          <w:p w:rsidR="001B2ABD" w:rsidP="311CB0DB" w:rsidRDefault="00C4623B" w14:paraId="3F6B0B09" w14:textId="21B9342B">
            <w:pPr>
              <w:pStyle w:val="Heading2"/>
            </w:pPr>
            <w:sdt>
              <w:sdtPr>
                <w:id w:val="1049110328"/>
                <w:placeholder>
                  <w:docPart w:val="0BCABA40DF394713B781B46DB9BFC688"/>
                </w:placeholder>
                <w:temporary/>
                <w:showingPlcHdr/>
                <w15:appearance w15:val="hidden"/>
              </w:sdtPr>
              <w:sdtEndPr/>
              <w:sdtContent>
                <w:r w:rsidRPr="311CB0DB" w:rsidR="00E25A26">
                  <w:rPr>
                    <w:rFonts w:ascii="Times New Roman" w:hAnsi="Times New Roman" w:cs="Times New Roman"/>
                  </w:rPr>
                  <w:t>EDUCATION</w:t>
                </w:r>
              </w:sdtContent>
            </w:sdt>
            <w:r w:rsidR="00081D6B">
              <w:t>: Multinational Sacred Heart School</w:t>
            </w:r>
            <w:r w:rsidR="00E16D88">
              <w:t xml:space="preserve"> Inc.</w:t>
            </w:r>
          </w:p>
          <w:p w:rsidRPr="00036450" w:rsidR="00036450" w:rsidP="311CB0DB" w:rsidRDefault="00E53FA2" w14:paraId="08932C58" w14:textId="6C6ED3F8">
            <w:pPr>
              <w:pStyle w:val="Heading4"/>
            </w:pPr>
            <w:r>
              <w:t>Elementary</w:t>
            </w:r>
          </w:p>
          <w:p w:rsidRPr="00B359E4" w:rsidR="00036450" w:rsidP="311CB0DB" w:rsidRDefault="00081D6B" w14:paraId="1118D7CE" w14:textId="5ED8700C">
            <w:pPr>
              <w:pStyle w:val="Date"/>
            </w:pPr>
            <w:r>
              <w:t>SY 2014-2015</w:t>
            </w:r>
            <w:r w:rsidR="00036450">
              <w:t xml:space="preserve"> </w:t>
            </w:r>
            <w:r>
              <w:t>to SY</w:t>
            </w:r>
            <w:r w:rsidR="00E16D88">
              <w:t xml:space="preserve"> </w:t>
            </w:r>
            <w:r>
              <w:t>2019-2020</w:t>
            </w:r>
          </w:p>
          <w:p w:rsidR="004D3011" w:rsidP="311CB0DB" w:rsidRDefault="00E16D88" w14:paraId="011BB748" w14:textId="5748F394">
            <w:r>
              <w:t>No honors, nor awards</w:t>
            </w:r>
            <w:r w:rsidR="00570418">
              <w:t xml:space="preserve"> other than intramural team sports awards.</w:t>
            </w:r>
          </w:p>
          <w:p w:rsidR="00036450" w:rsidP="311CB0DB" w:rsidRDefault="00036450" w14:paraId="1F52F689" w14:textId="77777777"/>
          <w:p w:rsidRPr="00B359E4" w:rsidR="00036450" w:rsidP="311CB0DB" w:rsidRDefault="00E53FA2" w14:paraId="4CC8B425" w14:textId="7CE5DECB">
            <w:pPr>
              <w:pStyle w:val="Heading4"/>
            </w:pPr>
            <w:r>
              <w:t>Junior High School</w:t>
            </w:r>
          </w:p>
          <w:p w:rsidRPr="00B359E4" w:rsidR="00036450" w:rsidP="311CB0DB" w:rsidRDefault="00E16D88" w14:paraId="4AB3D4A2" w14:textId="49CA42C3">
            <w:pPr>
              <w:pStyle w:val="Date"/>
            </w:pPr>
            <w:r>
              <w:t>SY 2020-2021 to SY 2023-2024</w:t>
            </w:r>
          </w:p>
          <w:p w:rsidR="00036450" w:rsidP="311CB0DB" w:rsidRDefault="00570418" w14:paraId="6FF11D45" w14:textId="68079D86">
            <w:r>
              <w:t>Received Full honors during 9</w:t>
            </w:r>
            <w:r w:rsidRPr="311CB0DB">
              <w:rPr>
                <w:vertAlign w:val="superscript"/>
              </w:rPr>
              <w:t>th</w:t>
            </w:r>
            <w:r>
              <w:t xml:space="preserve"> grade.</w:t>
            </w:r>
          </w:p>
          <w:sdt>
            <w:sdtPr>
              <w:id w:val="1001553383"/>
              <w:placeholder>
                <w:docPart w:val="F50464456E9441179BE546A4859CA9CF"/>
              </w:placeholder>
              <w:temporary/>
              <w:showingPlcHdr/>
              <w15:appearance w15:val="hidden"/>
            </w:sdtPr>
            <w:sdtEndPr/>
            <w:sdtContent>
              <w:p w:rsidR="00036450" w:rsidP="311CB0DB" w:rsidRDefault="00036450" w14:paraId="0FFCD8C7" w14:textId="77777777">
                <w:pPr>
                  <w:pStyle w:val="Heading2"/>
                </w:pPr>
                <w:r w:rsidRPr="311CB0DB">
                  <w:rPr>
                    <w:rFonts w:ascii="Times New Roman" w:hAnsi="Times New Roman" w:cs="Times New Roman"/>
                  </w:rPr>
                  <w:t>WORK EXPERIENCE</w:t>
                </w:r>
              </w:p>
            </w:sdtContent>
          </w:sdt>
          <w:p w:rsidR="00036450" w:rsidP="311CB0DB" w:rsidRDefault="00570418" w14:paraId="721515BE" w14:textId="3211B07C">
            <w:pPr>
              <w:pStyle w:val="Heading4"/>
            </w:pPr>
            <w:r>
              <w:t>[</w:t>
            </w:r>
            <w:r w:rsidR="00B7726F">
              <w:t xml:space="preserve">Boy </w:t>
            </w:r>
            <w:proofErr w:type="gramStart"/>
            <w:r w:rsidR="00B7726F">
              <w:t>scout</w:t>
            </w:r>
            <w:r>
              <w:t xml:space="preserve">] </w:t>
            </w:r>
            <w:r w:rsidR="00036450">
              <w:t xml:space="preserve"> </w:t>
            </w:r>
            <w:r>
              <w:t>[</w:t>
            </w:r>
            <w:proofErr w:type="gramEnd"/>
            <w:r>
              <w:t>Member]</w:t>
            </w:r>
          </w:p>
          <w:p w:rsidRPr="00036450" w:rsidR="00036450" w:rsidP="311CB0DB" w:rsidRDefault="00570418" w14:paraId="2DF016DB" w14:textId="55BD7550">
            <w:pPr>
              <w:pStyle w:val="Date"/>
            </w:pPr>
            <w:r>
              <w:t>Entirety of Elementary</w:t>
            </w:r>
          </w:p>
          <w:p w:rsidR="00036450" w:rsidP="311CB0DB" w:rsidRDefault="00570418" w14:paraId="6EA99AB6" w14:textId="4F18CD74">
            <w:r>
              <w:t xml:space="preserve">Overseen other members of the club, was also a sub-leader for </w:t>
            </w:r>
            <w:r w:rsidR="5B88AD06">
              <w:t>groups</w:t>
            </w:r>
            <w:r>
              <w:t xml:space="preserve">. Have </w:t>
            </w:r>
            <w:r w:rsidR="498BF45E">
              <w:t>small but</w:t>
            </w:r>
            <w:r>
              <w:t xml:space="preserve"> needed experience in leadership.</w:t>
            </w:r>
          </w:p>
          <w:p w:rsidR="004D3011" w:rsidP="311CB0DB" w:rsidRDefault="004D3011" w14:paraId="7BA11912" w14:textId="77777777"/>
          <w:p w:rsidRPr="004D3011" w:rsidR="004D3011" w:rsidP="311CB0DB" w:rsidRDefault="00570418" w14:paraId="6E4BC98A" w14:textId="2463ED74">
            <w:pPr>
              <w:pStyle w:val="Heading4"/>
            </w:pPr>
            <w:r>
              <w:t xml:space="preserve">[Science </w:t>
            </w:r>
            <w:proofErr w:type="gramStart"/>
            <w:r>
              <w:t>Club]</w:t>
            </w:r>
            <w:r w:rsidR="004D3011">
              <w:t xml:space="preserve">  </w:t>
            </w:r>
            <w:r>
              <w:t>[</w:t>
            </w:r>
            <w:proofErr w:type="gramEnd"/>
            <w:r>
              <w:t>Member]</w:t>
            </w:r>
          </w:p>
          <w:p w:rsidRPr="004D3011" w:rsidR="004D3011" w:rsidP="311CB0DB" w:rsidRDefault="00570418" w14:paraId="6C7F92AA" w14:textId="16E7DDFF">
            <w:pPr>
              <w:pStyle w:val="Date"/>
            </w:pPr>
            <w:r>
              <w:t>Grade 6</w:t>
            </w:r>
          </w:p>
          <w:p w:rsidRPr="004D3011" w:rsidR="004D3011" w:rsidP="311CB0DB" w:rsidRDefault="00570418" w14:paraId="752A745F" w14:textId="093BBA4C">
            <w:r>
              <w:t>Simply a member of the Organization or the club itself. Participated in Club projects involving, one way or another, science.</w:t>
            </w:r>
          </w:p>
          <w:p w:rsidR="004D3011" w:rsidP="311CB0DB" w:rsidRDefault="004D3011" w14:paraId="78BF6103" w14:textId="77777777"/>
          <w:p w:rsidRPr="004D3011" w:rsidR="004D3011" w:rsidP="311CB0DB" w:rsidRDefault="00570418" w14:paraId="60F99DB5" w14:textId="6D900B09">
            <w:pPr>
              <w:pStyle w:val="Heading4"/>
            </w:pPr>
            <w:r>
              <w:t>[</w:t>
            </w:r>
            <w:proofErr w:type="gramStart"/>
            <w:r>
              <w:t>Futsal]</w:t>
            </w:r>
            <w:r w:rsidR="004D3011">
              <w:t xml:space="preserve">  </w:t>
            </w:r>
            <w:r>
              <w:t>[</w:t>
            </w:r>
            <w:proofErr w:type="gramEnd"/>
            <w:r>
              <w:t>Member]</w:t>
            </w:r>
          </w:p>
          <w:p w:rsidRPr="004D3011" w:rsidR="004D3011" w:rsidP="311CB0DB" w:rsidRDefault="00570418" w14:paraId="63241F10" w14:textId="587963C7">
            <w:pPr>
              <w:pStyle w:val="Date"/>
            </w:pPr>
            <w:r>
              <w:t>Grade 10</w:t>
            </w:r>
          </w:p>
          <w:p w:rsidR="004D3011" w:rsidP="311CB0DB" w:rsidRDefault="00570418" w14:paraId="5AF1FCAB" w14:textId="6DAAE863">
            <w:r>
              <w:t xml:space="preserve">Have extensive knowledge </w:t>
            </w:r>
            <w:r w:rsidR="6A637A04">
              <w:t>of</w:t>
            </w:r>
            <w:r>
              <w:t xml:space="preserve"> the sport and its basic rules. Have the needed skills to properly support and play in a team.</w:t>
            </w:r>
            <w:r w:rsidR="00036450">
              <w:t xml:space="preserve"> </w:t>
            </w:r>
          </w:p>
          <w:sdt>
            <w:sdtPr>
              <w:id w:val="1669594239"/>
              <w:placeholder>
                <w:docPart w:val="8C95301950F1491DA949EB88B58BAA5D"/>
              </w:placeholder>
              <w:temporary/>
              <w:showingPlcHdr/>
              <w15:appearance w15:val="hidden"/>
            </w:sdtPr>
            <w:sdtEndPr/>
            <w:sdtContent>
              <w:p w:rsidR="00036450" w:rsidP="311CB0DB" w:rsidRDefault="00180329" w14:paraId="107715B3" w14:textId="77777777">
                <w:pPr>
                  <w:pStyle w:val="Heading2"/>
                </w:pPr>
                <w:r w:rsidRPr="311CB0DB">
                  <w:rPr>
                    <w:rStyle w:val="Heading2Char"/>
                    <w:rFonts w:ascii="Times New Roman" w:hAnsi="Times New Roman" w:cs="Times New Roman"/>
                    <w:b/>
                    <w:bCs/>
                    <w:caps/>
                  </w:rPr>
                  <w:t>SKILLS</w:t>
                </w:r>
              </w:p>
            </w:sdtContent>
          </w:sdt>
          <w:p w:rsidRPr="00B7726F" w:rsidR="00036450" w:rsidP="311CB0DB" w:rsidRDefault="00B7726F" w14:paraId="438824E1" w14:textId="4770F912">
            <w:pPr>
              <w:rPr>
                <w:color w:val="000000" w:themeColor="text1"/>
              </w:rPr>
            </w:pPr>
            <w:r w:rsidRPr="1C1434A1" w:rsidR="5C0B6EF4">
              <w:rPr>
                <w:color w:val="000000" w:themeColor="text1" w:themeTint="FF" w:themeShade="FF"/>
              </w:rPr>
              <w:t>Has</w:t>
            </w:r>
            <w:r w:rsidRPr="1C1434A1" w:rsidR="5C0B6EF4">
              <w:rPr>
                <w:color w:val="000000" w:themeColor="text1" w:themeTint="FF" w:themeShade="FF"/>
              </w:rPr>
              <w:t xml:space="preserve"> great creativity in which it can help create new and even fun ways</w:t>
            </w:r>
            <w:r w:rsidRPr="1C1434A1" w:rsidR="7238A3A4">
              <w:rPr>
                <w:color w:val="000000" w:themeColor="text1" w:themeTint="FF" w:themeShade="FF"/>
              </w:rPr>
              <w:t xml:space="preserve"> for a team</w:t>
            </w:r>
            <w:r w:rsidRPr="1C1434A1" w:rsidR="5C0B6EF4">
              <w:rPr>
                <w:color w:val="000000" w:themeColor="text1" w:themeTint="FF" w:themeShade="FF"/>
              </w:rPr>
              <w:t xml:space="preserve"> to complete a task.</w:t>
            </w:r>
            <w:r w:rsidRPr="1C1434A1" w:rsidR="7238A3A4">
              <w:rPr>
                <w:color w:val="000000" w:themeColor="text1" w:themeTint="FF" w:themeShade="FF"/>
              </w:rPr>
              <w:t xml:space="preserve"> Also has a good sense of teamwork that can bring each member even </w:t>
            </w:r>
            <w:r w:rsidRPr="1C1434A1" w:rsidR="141B298D">
              <w:rPr>
                <w:color w:val="000000" w:themeColor="text1" w:themeTint="FF" w:themeShade="FF"/>
              </w:rPr>
              <w:t>closer</w:t>
            </w:r>
            <w:r w:rsidRPr="1C1434A1" w:rsidR="7238A3A4">
              <w:rPr>
                <w:color w:val="000000" w:themeColor="text1" w:themeTint="FF" w:themeShade="FF"/>
              </w:rPr>
              <w:t xml:space="preserve"> to </w:t>
            </w:r>
            <w:r w:rsidRPr="1C1434A1" w:rsidR="67D86664">
              <w:rPr>
                <w:color w:val="000000" w:themeColor="text1" w:themeTint="FF" w:themeShade="FF"/>
              </w:rPr>
              <w:t>finishing</w:t>
            </w:r>
            <w:r w:rsidRPr="1C1434A1" w:rsidR="7238A3A4">
              <w:rPr>
                <w:color w:val="000000" w:themeColor="text1" w:themeTint="FF" w:themeShade="FF"/>
              </w:rPr>
              <w:t xml:space="preserve"> a needed task, as the skill is able to </w:t>
            </w:r>
            <w:r w:rsidRPr="1C1434A1" w:rsidR="65AFB68D">
              <w:rPr>
                <w:color w:val="000000" w:themeColor="text1" w:themeTint="FF" w:themeShade="FF"/>
              </w:rPr>
              <w:t>create even</w:t>
            </w:r>
            <w:r w:rsidRPr="1C1434A1" w:rsidR="7238A3A4">
              <w:rPr>
                <w:color w:val="000000" w:themeColor="text1" w:themeTint="FF" w:themeShade="FF"/>
              </w:rPr>
              <w:t xml:space="preserve"> more friends. </w:t>
            </w:r>
            <w:r w:rsidRPr="1C1434A1" w:rsidR="42AD5A64">
              <w:rPr>
                <w:color w:val="000000" w:themeColor="text1" w:themeTint="FF" w:themeShade="FF"/>
              </w:rPr>
              <w:t xml:space="preserve">Another great skill will be as a great motivator, because not only will the skill of teamwork work, but to motivate the team further would </w:t>
            </w:r>
            <w:r w:rsidRPr="1C1434A1" w:rsidR="42AD5A64">
              <w:rPr>
                <w:color w:val="000000" w:themeColor="text1" w:themeTint="FF" w:themeShade="FF"/>
              </w:rPr>
              <w:t>benefit</w:t>
            </w:r>
            <w:r w:rsidRPr="1C1434A1" w:rsidR="42AD5A64">
              <w:rPr>
                <w:color w:val="000000" w:themeColor="text1" w:themeTint="FF" w:themeShade="FF"/>
              </w:rPr>
              <w:t xml:space="preserve"> the majority that are involved in the project.</w:t>
            </w:r>
            <w:r w:rsidRPr="1C1434A1" w:rsidR="2BC64BEA">
              <w:rPr>
                <w:color w:val="000000" w:themeColor="text1" w:themeTint="FF" w:themeShade="FF"/>
              </w:rPr>
              <w:t xml:space="preserve"> Another soft skill that can be taken is Hardworking</w:t>
            </w:r>
            <w:r w:rsidRPr="1C1434A1" w:rsidR="64046A72">
              <w:rPr>
                <w:color w:val="000000" w:themeColor="text1" w:themeTint="FF" w:themeShade="FF"/>
              </w:rPr>
              <w:t>.</w:t>
            </w:r>
          </w:p>
        </w:tc>
      </w:tr>
    </w:tbl>
    <w:p w:rsidR="00B70F95" w:rsidP="00B70F95" w:rsidRDefault="00B70F95" w14:paraId="4B8453FC" w14:textId="4D057455">
      <w:pPr>
        <w:tabs>
          <w:tab w:val="left" w:pos="990"/>
        </w:tabs>
      </w:pPr>
    </w:p>
    <w:sectPr w:rsidR="00B70F95" w:rsidSect="004D7C39">
      <w:headerReference w:type="default" r:id="rId10"/>
      <w:pgSz w:w="12240" w:h="15840" w:orient="portrait"/>
      <w:pgMar w:top="720" w:right="720" w:bottom="720" w:left="720" w:header="720" w:footer="0" w:gutter="0"/>
      <w:pgBorders w:offsetFrom="page">
        <w:top w:val="thinThickThinMediumGap" w:color="B29C93" w:themeColor="text2" w:themeTint="99" w:sz="24" w:space="24"/>
        <w:left w:val="thinThickThinMediumGap" w:color="B29C93" w:themeColor="text2" w:themeTint="99" w:sz="24" w:space="24"/>
        <w:bottom w:val="thinThickThinMediumGap" w:color="B29C93" w:themeColor="text2" w:themeTint="99" w:sz="24" w:space="24"/>
        <w:right w:val="thinThickThinMediumGap" w:color="B29C93" w:themeColor="text2" w:themeTint="99" w:sz="24" w:space="2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4623B" w:rsidP="000C45FF" w:rsidRDefault="00C4623B" w14:paraId="737139C7" w14:textId="77777777">
      <w:r>
        <w:separator/>
      </w:r>
    </w:p>
  </w:endnote>
  <w:endnote w:type="continuationSeparator" w:id="0">
    <w:p w:rsidR="00C4623B" w:rsidP="000C45FF" w:rsidRDefault="00C4623B" w14:paraId="1805972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4623B" w:rsidP="000C45FF" w:rsidRDefault="00C4623B" w14:paraId="2F198BE5" w14:textId="77777777">
      <w:r>
        <w:separator/>
      </w:r>
    </w:p>
  </w:footnote>
  <w:footnote w:type="continuationSeparator" w:id="0">
    <w:p w:rsidR="00C4623B" w:rsidP="000C45FF" w:rsidRDefault="00C4623B" w14:paraId="05C177C8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xmlns:asvg="http://schemas.microsoft.com/office/drawing/2016/SVG/main" mc:Ignorable="w14 w15 w16se w16cid wp14">
  <w:p w:rsidR="000C45FF" w:rsidRDefault="000C45FF" w14:paraId="118F5A5F" w14:textId="77777777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ECD9257" wp14:editId="1732FB68">
          <wp:simplePos x="0" y="0"/>
          <wp:positionH relativeFrom="page">
            <wp:posOffset>485131</wp:posOffset>
          </wp:positionH>
          <wp:positionV relativeFrom="page">
            <wp:posOffset>495300</wp:posOffset>
          </wp:positionV>
          <wp:extent cx="6823083" cy="9048750"/>
          <wp:effectExtent l="0" t="0" r="0" b="0"/>
          <wp:wrapNone/>
          <wp:docPr id="204664457" name="Graphic 20466445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41614" cy="907332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FA2"/>
    <w:rsid w:val="00036450"/>
    <w:rsid w:val="000431F3"/>
    <w:rsid w:val="00081D6B"/>
    <w:rsid w:val="00094499"/>
    <w:rsid w:val="000C45FF"/>
    <w:rsid w:val="000E3FD1"/>
    <w:rsid w:val="00112054"/>
    <w:rsid w:val="001317D8"/>
    <w:rsid w:val="00144B22"/>
    <w:rsid w:val="001525E1"/>
    <w:rsid w:val="00180329"/>
    <w:rsid w:val="0019001F"/>
    <w:rsid w:val="001A044D"/>
    <w:rsid w:val="001A74A5"/>
    <w:rsid w:val="001B2ABD"/>
    <w:rsid w:val="001E0391"/>
    <w:rsid w:val="001E1759"/>
    <w:rsid w:val="001F1ECC"/>
    <w:rsid w:val="002400EB"/>
    <w:rsid w:val="00256CF7"/>
    <w:rsid w:val="00273156"/>
    <w:rsid w:val="00281FD5"/>
    <w:rsid w:val="0030481B"/>
    <w:rsid w:val="003156FC"/>
    <w:rsid w:val="003254B5"/>
    <w:rsid w:val="0037121F"/>
    <w:rsid w:val="003910D8"/>
    <w:rsid w:val="003A6B7D"/>
    <w:rsid w:val="003B06CA"/>
    <w:rsid w:val="004071FC"/>
    <w:rsid w:val="00445947"/>
    <w:rsid w:val="004813B3"/>
    <w:rsid w:val="00496591"/>
    <w:rsid w:val="004C63E4"/>
    <w:rsid w:val="004D3011"/>
    <w:rsid w:val="004D7C39"/>
    <w:rsid w:val="005262AC"/>
    <w:rsid w:val="00570418"/>
    <w:rsid w:val="005B7299"/>
    <w:rsid w:val="005E39D5"/>
    <w:rsid w:val="00600670"/>
    <w:rsid w:val="0062123A"/>
    <w:rsid w:val="00646E75"/>
    <w:rsid w:val="006771D0"/>
    <w:rsid w:val="006D7208"/>
    <w:rsid w:val="00715FCB"/>
    <w:rsid w:val="00743101"/>
    <w:rsid w:val="00764C9F"/>
    <w:rsid w:val="007775E1"/>
    <w:rsid w:val="007867A0"/>
    <w:rsid w:val="007927F5"/>
    <w:rsid w:val="00802CA0"/>
    <w:rsid w:val="00884621"/>
    <w:rsid w:val="009260CD"/>
    <w:rsid w:val="00940A66"/>
    <w:rsid w:val="00952C25"/>
    <w:rsid w:val="00A2118D"/>
    <w:rsid w:val="00AD0A50"/>
    <w:rsid w:val="00AD76E2"/>
    <w:rsid w:val="00B20152"/>
    <w:rsid w:val="00B359E4"/>
    <w:rsid w:val="00B57D98"/>
    <w:rsid w:val="00B70850"/>
    <w:rsid w:val="00B70F95"/>
    <w:rsid w:val="00B7726F"/>
    <w:rsid w:val="00C066B6"/>
    <w:rsid w:val="00C37BA1"/>
    <w:rsid w:val="00C4623B"/>
    <w:rsid w:val="00C4674C"/>
    <w:rsid w:val="00C506CF"/>
    <w:rsid w:val="00C72BED"/>
    <w:rsid w:val="00C9578B"/>
    <w:rsid w:val="00CB0055"/>
    <w:rsid w:val="00D2522B"/>
    <w:rsid w:val="00D422DE"/>
    <w:rsid w:val="00D53BD3"/>
    <w:rsid w:val="00D5459D"/>
    <w:rsid w:val="00DA1F4D"/>
    <w:rsid w:val="00DD172A"/>
    <w:rsid w:val="00E16D88"/>
    <w:rsid w:val="00E25A26"/>
    <w:rsid w:val="00E4381A"/>
    <w:rsid w:val="00E53FA2"/>
    <w:rsid w:val="00E55D74"/>
    <w:rsid w:val="00F60274"/>
    <w:rsid w:val="00F77FB9"/>
    <w:rsid w:val="00FB068F"/>
    <w:rsid w:val="0F775A62"/>
    <w:rsid w:val="141B298D"/>
    <w:rsid w:val="172FA815"/>
    <w:rsid w:val="1C1434A1"/>
    <w:rsid w:val="1C6822DE"/>
    <w:rsid w:val="21745A2B"/>
    <w:rsid w:val="223999BC"/>
    <w:rsid w:val="2BC64BEA"/>
    <w:rsid w:val="311CB0DB"/>
    <w:rsid w:val="42AD5A64"/>
    <w:rsid w:val="439AF2F9"/>
    <w:rsid w:val="498BF45E"/>
    <w:rsid w:val="4F6D8377"/>
    <w:rsid w:val="5AF2BEDA"/>
    <w:rsid w:val="5B88AD06"/>
    <w:rsid w:val="5C0B6EF4"/>
    <w:rsid w:val="5F7F3E75"/>
    <w:rsid w:val="64046A72"/>
    <w:rsid w:val="65AFB68D"/>
    <w:rsid w:val="6638ACE9"/>
    <w:rsid w:val="66E18856"/>
    <w:rsid w:val="67B1C1A7"/>
    <w:rsid w:val="67D86664"/>
    <w:rsid w:val="68CFE04A"/>
    <w:rsid w:val="6A637A04"/>
    <w:rsid w:val="7238A3A4"/>
    <w:rsid w:val="77EA13C2"/>
    <w:rsid w:val="7C035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3651ABD"/>
  <w14:defaultImageDpi w14:val="32767"/>
  <w15:chartTrackingRefBased/>
  <w15:docId w15:val="{9723625C-8A2E-4C96-BB2A-717A4539C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qFormat="1"/>
    <w:lsdException w:name="heading 4" w:uiPriority="9" w:qFormat="1"/>
    <w:lsdException w:name="heading 5" w:uiPriority="9" w:semiHidden="1" w:qFormat="1"/>
    <w:lsdException w:name="heading 6" w:uiPriority="9" w:semiHidden="1" w:qFormat="1"/>
    <w:lsdException w:name="heading 7" w:uiPriority="9" w:semiHidden="1" w:qFormat="1"/>
    <w:lsdException w:name="heading 8" w:uiPriority="9" w:semiHidden="1" w:qFormat="1"/>
    <w:lsdException w:name="heading 9" w:uiPriority="9" w:semiHidden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/>
    <w:lsdException w:name="toc 2" w:uiPriority="39" w:semiHidden="1"/>
    <w:lsdException w:name="toc 3" w:uiPriority="39" w:semiHidden="1"/>
    <w:lsdException w:name="toc 4" w:uiPriority="39" w:semiHidden="1"/>
    <w:lsdException w:name="toc 5" w:uiPriority="39" w:semiHidden="1"/>
    <w:lsdException w:name="toc 6" w:uiPriority="39" w:semiHidden="1"/>
    <w:lsdException w:name="toc 7" w:uiPriority="39" w:semiHidden="1"/>
    <w:lsdException w:name="toc 8" w:uiPriority="39" w:semiHidden="1"/>
    <w:lsdException w:name="toc 9" w:uiPriority="39" w:semiHidden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qFormat="1"/>
    <w:lsdException w:name="Quote" w:uiPriority="29" w:semiHidden="1" w:qFormat="1"/>
    <w:lsdException w:name="Intense Quote" w:uiPriority="30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semiHidden="1" w:qFormat="1"/>
    <w:lsdException w:name="Subtle Reference" w:uiPriority="31" w:semiHidden="1" w:qFormat="1"/>
    <w:lsdException w:name="Intense Reference" w:uiPriority="32" w:semiHidden="1" w:qFormat="1"/>
    <w:lsdException w:name="Book Title" w:uiPriority="33" w:semiHidden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</w:latentStyles>
  <w:style w:type="paragraph" w:styleId="Normal" w:default="1">
    <w:name w:val="Normal"/>
    <w:qFormat/>
    <w:rsid w:val="00B359E4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color="94B6D2" w:themeColor="accent1" w:sz="8" w:space="1"/>
      </w:pBdr>
      <w:spacing w:before="240" w:after="120"/>
      <w:outlineLvl w:val="1"/>
    </w:pPr>
    <w:rPr>
      <w:rFonts w:asciiTheme="majorHAnsi" w:hAnsiTheme="majorHAnsi" w:eastAsiaTheme="majorEastAsia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40A66"/>
    <w:pPr>
      <w:keepNext/>
      <w:keepLines/>
      <w:spacing w:before="240" w:after="120"/>
      <w:outlineLvl w:val="2"/>
    </w:pPr>
    <w:rPr>
      <w:rFonts w:asciiTheme="majorHAnsi" w:hAnsiTheme="majorHAnsi" w:eastAsiaTheme="majorEastAsia" w:cstheme="majorBidi"/>
      <w:b/>
      <w:caps/>
      <w:color w:val="548AB7" w:themeColor="accent1" w:themeShade="B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basedOn w:val="DefaultParagraphFont"/>
    <w:link w:val="Heading2"/>
    <w:uiPriority w:val="9"/>
    <w:rsid w:val="004D3011"/>
    <w:rPr>
      <w:rFonts w:asciiTheme="majorHAnsi" w:hAnsiTheme="majorHAnsi" w:eastAsiaTheme="majorEastAsia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styleId="TitleChar" w:customStyle="1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styleId="Heading1Char" w:customStyle="1">
    <w:name w:val="Heading 1 Char"/>
    <w:basedOn w:val="DefaultParagraphFont"/>
    <w:link w:val="Heading1"/>
    <w:uiPriority w:val="9"/>
    <w:rsid w:val="00AD76E2"/>
    <w:rPr>
      <w:rFonts w:asciiTheme="majorHAnsi" w:hAnsiTheme="majorHAnsi" w:eastAsiaTheme="majorEastAsia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styleId="DateChar" w:customStyle="1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styleId="SubtitleChar" w:customStyle="1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styleId="Heading3Char" w:customStyle="1">
    <w:name w:val="Heading 3 Char"/>
    <w:basedOn w:val="DefaultParagraphFont"/>
    <w:link w:val="Heading3"/>
    <w:uiPriority w:val="9"/>
    <w:rsid w:val="00940A66"/>
    <w:rPr>
      <w:rFonts w:asciiTheme="majorHAnsi" w:hAnsiTheme="majorHAnsi" w:eastAsiaTheme="majorEastAsia" w:cstheme="majorBidi"/>
      <w:b/>
      <w:caps/>
      <w:color w:val="548AB7" w:themeColor="accent1" w:themeShade="BF"/>
      <w:sz w:val="28"/>
    </w:rPr>
  </w:style>
  <w:style w:type="character" w:styleId="Heading4Char" w:customStyle="1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glossaryDocument" Target="glossary/document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ntTable" Target="fontTable.xml" Id="rId11" /><Relationship Type="http://schemas.openxmlformats.org/officeDocument/2006/relationships/settings" Target="settings.xml" Id="rId5" /><Relationship Type="http://schemas.openxmlformats.org/officeDocument/2006/relationships/header" Target="header1.xml" Id="rId10" /><Relationship Type="http://schemas.openxmlformats.org/officeDocument/2006/relationships/styles" Target="styles.xml" Id="rId4" /><Relationship Type="http://schemas.openxmlformats.org/officeDocument/2006/relationships/image" Target="/media/image2.jpg" Id="R27ce1e5bfb264280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than\AppData\Roaming\Microsoft\Templates\Bold%20modern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77EEBB4F8F684DA0A112E93CC48AD0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819F53-E7B9-4901-9D7C-A3B15AF35EC0}"/>
      </w:docPartPr>
      <w:docPartBody>
        <w:p w:rsidR="00182F9B" w:rsidRDefault="00182F9B">
          <w:pPr>
            <w:pStyle w:val="77EEBB4F8F684DA0A112E93CC48AD03E"/>
          </w:pPr>
          <w:r w:rsidRPr="00CB0055">
            <w:t>Contact</w:t>
          </w:r>
        </w:p>
      </w:docPartBody>
    </w:docPart>
    <w:docPart>
      <w:docPartPr>
        <w:name w:val="9F555224E728494FA2F0D2826E8804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8E06E0-1070-4946-9B9D-316295D71981}"/>
      </w:docPartPr>
      <w:docPartBody>
        <w:p w:rsidR="00182F9B" w:rsidRDefault="00182F9B">
          <w:pPr>
            <w:pStyle w:val="9F555224E728494FA2F0D2826E8804E5"/>
          </w:pPr>
          <w:r w:rsidRPr="004D3011">
            <w:t>PHONE:</w:t>
          </w:r>
        </w:p>
      </w:docPartBody>
    </w:docPart>
    <w:docPart>
      <w:docPartPr>
        <w:name w:val="C8B83A463C7541D3AB0FF95D2383D0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9F408D-F5EA-4E25-80AA-A0B6A00497FA}"/>
      </w:docPartPr>
      <w:docPartBody>
        <w:p w:rsidR="00182F9B" w:rsidRDefault="00182F9B">
          <w:pPr>
            <w:pStyle w:val="C8B83A463C7541D3AB0FF95D2383D0AC"/>
          </w:pPr>
          <w:r w:rsidRPr="004D3011">
            <w:t>WEBSITE:</w:t>
          </w:r>
        </w:p>
      </w:docPartBody>
    </w:docPart>
    <w:docPart>
      <w:docPartPr>
        <w:name w:val="D34F69435F6E47B4A58E80E7DF1F88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71AFE3-D924-4557-BC92-E9E05955FF33}"/>
      </w:docPartPr>
      <w:docPartBody>
        <w:p w:rsidR="00182F9B" w:rsidRDefault="00182F9B">
          <w:pPr>
            <w:pStyle w:val="D34F69435F6E47B4A58E80E7DF1F8874"/>
          </w:pPr>
          <w:r w:rsidRPr="004D3011">
            <w:t>EMAIL:</w:t>
          </w:r>
        </w:p>
      </w:docPartBody>
    </w:docPart>
    <w:docPart>
      <w:docPartPr>
        <w:name w:val="772E69C0B594460FB47C74C528E298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06F0DD-00EF-4620-A85B-0B34C295867A}"/>
      </w:docPartPr>
      <w:docPartBody>
        <w:p w:rsidR="00182F9B" w:rsidRDefault="00182F9B">
          <w:pPr>
            <w:pStyle w:val="772E69C0B594460FB47C74C528E298E9"/>
          </w:pPr>
          <w:r w:rsidRPr="00CB0055">
            <w:t>Hobbies</w:t>
          </w:r>
        </w:p>
      </w:docPartBody>
    </w:docPart>
    <w:docPart>
      <w:docPartPr>
        <w:name w:val="0BCABA40DF394713B781B46DB9BFC6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4803F4-C466-40E9-ABCB-DD21E7301DE6}"/>
      </w:docPartPr>
      <w:docPartBody>
        <w:p w:rsidR="00182F9B" w:rsidRDefault="00182F9B">
          <w:pPr>
            <w:pStyle w:val="0BCABA40DF394713B781B46DB9BFC688"/>
          </w:pPr>
          <w:r w:rsidRPr="00036450">
            <w:t>EDUCATION</w:t>
          </w:r>
        </w:p>
      </w:docPartBody>
    </w:docPart>
    <w:docPart>
      <w:docPartPr>
        <w:name w:val="F50464456E9441179BE546A4859CA9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20DFE5-B19C-4FAB-8B00-ABAB74991CAF}"/>
      </w:docPartPr>
      <w:docPartBody>
        <w:p w:rsidR="00182F9B" w:rsidRDefault="00182F9B">
          <w:pPr>
            <w:pStyle w:val="F50464456E9441179BE546A4859CA9CF"/>
          </w:pPr>
          <w:r w:rsidRPr="00036450">
            <w:t>WORK EXPERIENCE</w:t>
          </w:r>
        </w:p>
      </w:docPartBody>
    </w:docPart>
    <w:docPart>
      <w:docPartPr>
        <w:name w:val="8C95301950F1491DA949EB88B58BAA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2D269E-305B-4066-9EE0-6560F44CBF79}"/>
      </w:docPartPr>
      <w:docPartBody>
        <w:p w:rsidR="00182F9B" w:rsidRDefault="00182F9B">
          <w:pPr>
            <w:pStyle w:val="8C95301950F1491DA949EB88B58BAA5D"/>
          </w:pPr>
          <w:r w:rsidRPr="00036450">
            <w:rPr>
              <w:rStyle w:val="Heading2Char"/>
            </w:rPr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F9B"/>
    <w:rsid w:val="00144B22"/>
    <w:rsid w:val="00182F9B"/>
    <w:rsid w:val="00857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kern w:val="0"/>
      <w:sz w:val="22"/>
      <w:szCs w:val="26"/>
      <w:lang w:val="en-US"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56A2AD2D9954394B029E614EB10614A">
    <w:name w:val="456A2AD2D9954394B029E614EB10614A"/>
  </w:style>
  <w:style w:type="paragraph" w:customStyle="1" w:styleId="1AED0CA2080D4B48BD688A0940A78BB8">
    <w:name w:val="1AED0CA2080D4B48BD688A0940A78BB8"/>
  </w:style>
  <w:style w:type="paragraph" w:customStyle="1" w:styleId="C5021B76B4A24F958795AE2875B475FD">
    <w:name w:val="C5021B76B4A24F958795AE2875B475FD"/>
  </w:style>
  <w:style w:type="paragraph" w:customStyle="1" w:styleId="309C420D804E44CCBAE6A591D4479E9D">
    <w:name w:val="309C420D804E44CCBAE6A591D4479E9D"/>
  </w:style>
  <w:style w:type="paragraph" w:customStyle="1" w:styleId="77EEBB4F8F684DA0A112E93CC48AD03E">
    <w:name w:val="77EEBB4F8F684DA0A112E93CC48AD03E"/>
  </w:style>
  <w:style w:type="paragraph" w:customStyle="1" w:styleId="9F555224E728494FA2F0D2826E8804E5">
    <w:name w:val="9F555224E728494FA2F0D2826E8804E5"/>
  </w:style>
  <w:style w:type="paragraph" w:customStyle="1" w:styleId="D76C420A712D4E6CA75B88121D283CE8">
    <w:name w:val="D76C420A712D4E6CA75B88121D283CE8"/>
  </w:style>
  <w:style w:type="paragraph" w:customStyle="1" w:styleId="C8B83A463C7541D3AB0FF95D2383D0AC">
    <w:name w:val="C8B83A463C7541D3AB0FF95D2383D0AC"/>
  </w:style>
  <w:style w:type="paragraph" w:customStyle="1" w:styleId="89981E59DF8E468D972A379B0A420BD4">
    <w:name w:val="89981E59DF8E468D972A379B0A420BD4"/>
  </w:style>
  <w:style w:type="paragraph" w:customStyle="1" w:styleId="D34F69435F6E47B4A58E80E7DF1F8874">
    <w:name w:val="D34F69435F6E47B4A58E80E7DF1F8874"/>
  </w:style>
  <w:style w:type="character" w:styleId="Hyperlink">
    <w:name w:val="Hyperlink"/>
    <w:basedOn w:val="DefaultParagraphFont"/>
    <w:uiPriority w:val="99"/>
    <w:unhideWhenUsed/>
    <w:rPr>
      <w:color w:val="C45911" w:themeColor="accent2" w:themeShade="BF"/>
      <w:u w:val="single"/>
    </w:rPr>
  </w:style>
  <w:style w:type="paragraph" w:customStyle="1" w:styleId="FA2E00E8BABF4D78A944AAC846695A20">
    <w:name w:val="FA2E00E8BABF4D78A944AAC846695A20"/>
  </w:style>
  <w:style w:type="paragraph" w:customStyle="1" w:styleId="772E69C0B594460FB47C74C528E298E9">
    <w:name w:val="772E69C0B594460FB47C74C528E298E9"/>
  </w:style>
  <w:style w:type="paragraph" w:customStyle="1" w:styleId="3E81178A4B6746639A18A382294C44C8">
    <w:name w:val="3E81178A4B6746639A18A382294C44C8"/>
  </w:style>
  <w:style w:type="paragraph" w:customStyle="1" w:styleId="933C8854442D46A5A9DF29525B3F4BA1">
    <w:name w:val="933C8854442D46A5A9DF29525B3F4BA1"/>
  </w:style>
  <w:style w:type="paragraph" w:customStyle="1" w:styleId="F5F187865CCE4248AAFB4AB45939E1A9">
    <w:name w:val="F5F187865CCE4248AAFB4AB45939E1A9"/>
  </w:style>
  <w:style w:type="paragraph" w:customStyle="1" w:styleId="D3FF8ACF9E5A4BE998A77AAA36F8CC6E">
    <w:name w:val="D3FF8ACF9E5A4BE998A77AAA36F8CC6E"/>
  </w:style>
  <w:style w:type="paragraph" w:customStyle="1" w:styleId="0BCABA40DF394713B781B46DB9BFC688">
    <w:name w:val="0BCABA40DF394713B781B46DB9BFC688"/>
  </w:style>
  <w:style w:type="paragraph" w:customStyle="1" w:styleId="6345828BE4914600B018B43075F5694B">
    <w:name w:val="6345828BE4914600B018B43075F5694B"/>
  </w:style>
  <w:style w:type="paragraph" w:customStyle="1" w:styleId="B2A2C41354364BDE942F8E43DEFE6FCA">
    <w:name w:val="B2A2C41354364BDE942F8E43DEFE6FCA"/>
  </w:style>
  <w:style w:type="paragraph" w:customStyle="1" w:styleId="9CA0A71DF72F49B29DF616D284A6887C">
    <w:name w:val="9CA0A71DF72F49B29DF616D284A6887C"/>
  </w:style>
  <w:style w:type="paragraph" w:customStyle="1" w:styleId="7F6335B06B9C4C7589271760A602253D">
    <w:name w:val="7F6335B06B9C4C7589271760A602253D"/>
  </w:style>
  <w:style w:type="paragraph" w:customStyle="1" w:styleId="B7797FFE12C94B4AA3A3E202B6988FC3">
    <w:name w:val="B7797FFE12C94B4AA3A3E202B6988FC3"/>
  </w:style>
  <w:style w:type="paragraph" w:customStyle="1" w:styleId="00D50B1BA3AC4C97BE0539BD9E5DE48A">
    <w:name w:val="00D50B1BA3AC4C97BE0539BD9E5DE48A"/>
  </w:style>
  <w:style w:type="paragraph" w:customStyle="1" w:styleId="CF98837C839D4AAAA22C2A3F65C5A653">
    <w:name w:val="CF98837C839D4AAAA22C2A3F65C5A653"/>
  </w:style>
  <w:style w:type="paragraph" w:customStyle="1" w:styleId="F50464456E9441179BE546A4859CA9CF">
    <w:name w:val="F50464456E9441179BE546A4859CA9CF"/>
  </w:style>
  <w:style w:type="paragraph" w:customStyle="1" w:styleId="08A3880ED95545D29F81134A3606CED4">
    <w:name w:val="08A3880ED95545D29F81134A3606CED4"/>
  </w:style>
  <w:style w:type="paragraph" w:customStyle="1" w:styleId="1FD0FD9FD5DA4E4BBFD63DA25E3D2D6C">
    <w:name w:val="1FD0FD9FD5DA4E4BBFD63DA25E3D2D6C"/>
  </w:style>
  <w:style w:type="paragraph" w:customStyle="1" w:styleId="6A0F2853723A4F0EB902FBF5AD53320A">
    <w:name w:val="6A0F2853723A4F0EB902FBF5AD53320A"/>
  </w:style>
  <w:style w:type="paragraph" w:customStyle="1" w:styleId="FBD19EEB11834352B9FC9ABABA9154A2">
    <w:name w:val="FBD19EEB11834352B9FC9ABABA9154A2"/>
  </w:style>
  <w:style w:type="paragraph" w:customStyle="1" w:styleId="FA85445310AE4B2CBF84023549661451">
    <w:name w:val="FA85445310AE4B2CBF84023549661451"/>
  </w:style>
  <w:style w:type="paragraph" w:customStyle="1" w:styleId="6B2290DF06334FBC9739129BF2E06D8E">
    <w:name w:val="6B2290DF06334FBC9739129BF2E06D8E"/>
  </w:style>
  <w:style w:type="paragraph" w:customStyle="1" w:styleId="87D43A4DE6D047EEA706DC9E62FBEB72">
    <w:name w:val="87D43A4DE6D047EEA706DC9E62FBEB72"/>
  </w:style>
  <w:style w:type="paragraph" w:customStyle="1" w:styleId="5385020F51944671B7B31890AA088A44">
    <w:name w:val="5385020F51944671B7B31890AA088A44"/>
  </w:style>
  <w:style w:type="paragraph" w:customStyle="1" w:styleId="AE5ECA2EEB83442E9894CD21BFE78B6D">
    <w:name w:val="AE5ECA2EEB83442E9894CD21BFE78B6D"/>
  </w:style>
  <w:style w:type="paragraph" w:customStyle="1" w:styleId="6D6EFF6F29F649A7AAABB10C0402D3D4">
    <w:name w:val="6D6EFF6F29F649A7AAABB10C0402D3D4"/>
  </w:style>
  <w:style w:type="paragraph" w:customStyle="1" w:styleId="925F98204D1642AE8F84C64E00D71115">
    <w:name w:val="925F98204D1642AE8F84C64E00D71115"/>
  </w:style>
  <w:style w:type="paragraph" w:customStyle="1" w:styleId="0C96019226BD4D34B6F97BFEAD75CC7C">
    <w:name w:val="0C96019226BD4D34B6F97BFEAD75CC7C"/>
  </w:style>
  <w:style w:type="paragraph" w:customStyle="1" w:styleId="157E666D3013422EB30093C1F270A235">
    <w:name w:val="157E666D3013422EB30093C1F270A235"/>
  </w:style>
  <w:style w:type="paragraph" w:customStyle="1" w:styleId="E950C8AAD55B4EE1BAEDF70AC95FA1D5">
    <w:name w:val="E950C8AAD55B4EE1BAEDF70AC95FA1D5"/>
  </w:style>
  <w:style w:type="paragraph" w:customStyle="1" w:styleId="DFA3DBA0C26C40098D3B1A4725DFA042">
    <w:name w:val="DFA3DBA0C26C40098D3B1A4725DFA042"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aps/>
      <w:kern w:val="0"/>
      <w:sz w:val="22"/>
      <w:szCs w:val="26"/>
      <w:lang w:val="en-US" w:eastAsia="ja-JP"/>
      <w14:ligatures w14:val="none"/>
    </w:rPr>
  </w:style>
  <w:style w:type="paragraph" w:customStyle="1" w:styleId="8C95301950F1491DA949EB88B58BAA5D">
    <w:name w:val="8C95301950F1491DA949EB88B58BAA5D"/>
  </w:style>
  <w:style w:type="paragraph" w:customStyle="1" w:styleId="C43C411FAF1044FEBA0A18C129F6DBF7">
    <w:name w:val="C43C411FAF1044FEBA0A18C129F6DBF7"/>
    <w:rsid w:val="00182F9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D0C6E3CE4BC3488C12843684D3DAAE" ma:contentTypeVersion="5" ma:contentTypeDescription="Create a new document." ma:contentTypeScope="" ma:versionID="2671bb049e1a91d73c8097856ce831f8">
  <xsd:schema xmlns:xsd="http://www.w3.org/2001/XMLSchema" xmlns:xs="http://www.w3.org/2001/XMLSchema" xmlns:p="http://schemas.microsoft.com/office/2006/metadata/properties" xmlns:ns3="11af913e-2987-410a-b71c-90c9e7c4eca0" targetNamespace="http://schemas.microsoft.com/office/2006/metadata/properties" ma:root="true" ma:fieldsID="a98e8dee684fffae1ebe57474583a429" ns3:_="">
    <xsd:import namespace="11af913e-2987-410a-b71c-90c9e7c4eca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af913e-2987-410a-b71c-90c9e7c4eca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9BF8D8A-541A-4CBA-A0CD-40F955104C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af913e-2987-410a-b71c-90c9e7c4ec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2E50ED8-F68D-43EA-B805-D26EF81DE6D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55B87C3-E5C1-448D-A480-B6C0F36C7B36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Bold modern resume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Overseer</dc:creator>
  <keywords/>
  <dc:description/>
  <lastModifiedBy>Ethan David Fallurin</lastModifiedBy>
  <revision>4</revision>
  <lastPrinted>2024-08-08T12:10:00.0000000Z</lastPrinted>
  <dcterms:created xsi:type="dcterms:W3CDTF">2024-08-08T10:21:00.0000000Z</dcterms:created>
  <dcterms:modified xsi:type="dcterms:W3CDTF">2024-08-09T05:27:32.8643826Z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20cb1d4f-289b-4d9b-9642-c203a4b052fc</vt:lpwstr>
  </property>
  <property fmtid="{D5CDD505-2E9C-101B-9397-08002B2CF9AE}" pid="3" name="ContentTypeId">
    <vt:lpwstr>0x010100EBD0C6E3CE4BC3488C12843684D3DAAE</vt:lpwstr>
  </property>
</Properties>
</file>